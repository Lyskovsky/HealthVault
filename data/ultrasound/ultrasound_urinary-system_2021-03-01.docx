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3458"/>
      </w:tblGrid>
      <w:tr w:rsidR="00436E99" w:rsidRPr="001C2BB3" w:rsidTr="008C4AFE">
        <w:tc>
          <w:tcPr>
            <w:tcW w:w="7196" w:type="dxa"/>
            <w:shd w:val="clear" w:color="auto" w:fill="auto"/>
          </w:tcPr>
          <w:p w:rsidR="00436E99" w:rsidRPr="001C2BB3" w:rsidRDefault="00887779" w:rsidP="00436E99">
            <w:pPr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>
              <w:rPr>
                <w:noProof/>
                <w:lang w:eastAsia="ru-RU"/>
              </w:rPr>
              <w:drawing>
                <wp:inline distT="0" distB="0" distL="0" distR="0">
                  <wp:extent cx="1800225" cy="866775"/>
                  <wp:effectExtent l="0" t="0" r="9525" b="9525"/>
                  <wp:docPr id="1" name="Рисунок 1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shd w:val="clear" w:color="auto" w:fill="auto"/>
          </w:tcPr>
          <w:p w:rsidR="00C43756" w:rsidRPr="001C2BB3" w:rsidRDefault="00C43756" w:rsidP="008C7B29">
            <w:pPr>
              <w:pStyle w:val="a7"/>
              <w:spacing w:line="292" w:lineRule="exact"/>
              <w:rPr>
                <w:rFonts w:ascii="Arial" w:hAnsi="Arial" w:cs="Arial"/>
                <w:lang w:val="en-US"/>
              </w:rPr>
            </w:pPr>
          </w:p>
        </w:tc>
      </w:tr>
    </w:tbl>
    <w:p w:rsidR="001A3483" w:rsidRDefault="001A3483" w:rsidP="00742799">
      <w:pPr>
        <w:rPr>
          <w:rFonts w:ascii="Arial" w:hAnsi="Arial" w:cs="Arial"/>
          <w:b/>
          <w:sz w:val="22"/>
          <w:szCs w:val="22"/>
          <w:lang w:val="en-US"/>
        </w:rPr>
      </w:pPr>
    </w:p>
    <w:p w:rsidR="008C7B29" w:rsidRPr="00164761" w:rsidRDefault="00887779" w:rsidP="00164761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УЗИ МОЧЕВЫДЕЛИТЕЛЬНОЙ СИСТЕМЫ</w:t>
      </w:r>
    </w:p>
    <w:p w:rsidR="008C7B29" w:rsidRPr="00172FD8" w:rsidRDefault="00164761" w:rsidP="0097728A">
      <w:pPr>
        <w:jc w:val="center"/>
        <w:rPr>
          <w:sz w:val="22"/>
          <w:szCs w:val="22"/>
        </w:rPr>
      </w:pPr>
      <w:r w:rsidRPr="0097728A">
        <w:rPr>
          <w:sz w:val="22"/>
          <w:szCs w:val="22"/>
        </w:rPr>
        <w:t xml:space="preserve">Исследование проведено на аппарате  </w:t>
      </w:r>
      <w:r w:rsidR="00172FD8" w:rsidRPr="00172FD8">
        <w:rPr>
          <w:sz w:val="22"/>
          <w:szCs w:val="22"/>
        </w:rPr>
        <w:t>OLYMPUS (</w:t>
      </w:r>
      <w:r w:rsidR="00172FD8">
        <w:rPr>
          <w:sz w:val="22"/>
          <w:szCs w:val="22"/>
        </w:rPr>
        <w:t>Япония)</w:t>
      </w:r>
    </w:p>
    <w:p w:rsidR="008C7B29" w:rsidRDefault="008C7B29" w:rsidP="008C7B29">
      <w:pPr>
        <w:rPr>
          <w:b/>
          <w:sz w:val="28"/>
          <w:szCs w:val="28"/>
        </w:rPr>
      </w:pPr>
    </w:p>
    <w:p w:rsidR="008C7B29" w:rsidRDefault="008C7B29" w:rsidP="008C7B29">
      <w:pPr>
        <w:rPr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t xml:space="preserve">ПАЦИЕНТ- </w:t>
      </w:r>
      <w:r w:rsidR="00887779">
        <w:rPr>
          <w:b/>
          <w:sz w:val="28"/>
          <w:szCs w:val="28"/>
        </w:rPr>
        <w:t>Лысковский Александр Викторович</w:t>
      </w:r>
      <w:r>
        <w:rPr>
          <w:b/>
          <w:sz w:val="28"/>
          <w:szCs w:val="28"/>
        </w:rPr>
        <w:t xml:space="preserve">, </w:t>
      </w:r>
      <w:r w:rsidR="00887779">
        <w:rPr>
          <w:b/>
          <w:sz w:val="28"/>
          <w:szCs w:val="28"/>
        </w:rPr>
        <w:t>43 года</w:t>
      </w:r>
    </w:p>
    <w:p w:rsidR="008C7B29" w:rsidRDefault="008C7B29" w:rsidP="008C7B2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Дата исследования: </w:t>
      </w:r>
      <w:r w:rsidR="00887779">
        <w:rPr>
          <w:b/>
          <w:sz w:val="28"/>
          <w:szCs w:val="28"/>
        </w:rPr>
        <w:t>01.03.2021</w:t>
      </w:r>
    </w:p>
    <w:p w:rsidR="00436E99" w:rsidRDefault="00436E99" w:rsidP="00742799">
      <w:pPr>
        <w:rPr>
          <w:rFonts w:ascii="Arial" w:hAnsi="Arial" w:cs="Arial"/>
          <w:b/>
          <w:sz w:val="22"/>
          <w:szCs w:val="22"/>
        </w:rPr>
      </w:pPr>
    </w:p>
    <w:p w:rsidR="00887779" w:rsidRPr="00887779" w:rsidRDefault="00887779" w:rsidP="005004C7">
      <w:pPr>
        <w:rPr>
          <w:rFonts w:ascii="Calibri" w:hAnsi="Calibri" w:cs="Calibri"/>
          <w:b/>
          <w:lang w:val="en-US"/>
        </w:rPr>
      </w:pPr>
      <w:r w:rsidRPr="00887779">
        <w:rPr>
          <w:rFonts w:ascii="Calibri" w:hAnsi="Calibri" w:cs="Calibri"/>
          <w:b/>
          <w:lang w:val="en-US"/>
        </w:rPr>
        <w:t xml:space="preserve">Почки: </w:t>
      </w:r>
    </w:p>
    <w:p w:rsidR="00887779" w:rsidRDefault="00887779" w:rsidP="005004C7">
      <w:pPr>
        <w:rPr>
          <w:rFonts w:ascii="Calibri" w:hAnsi="Calibri" w:cs="Calibri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3"/>
        <w:gridCol w:w="2663"/>
        <w:gridCol w:w="2664"/>
        <w:gridCol w:w="2664"/>
      </w:tblGrid>
      <w:tr w:rsidR="00887779" w:rsidRPr="00887779" w:rsidTr="00887779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3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Правая</w:t>
            </w: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Левая</w:t>
            </w: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Единицы измерения</w:t>
            </w:r>
          </w:p>
        </w:tc>
      </w:tr>
      <w:tr w:rsidR="00887779" w:rsidRPr="00887779" w:rsidTr="00887779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Длина</w:t>
            </w:r>
          </w:p>
        </w:tc>
        <w:tc>
          <w:tcPr>
            <w:tcW w:w="2663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  <w:r w:rsidRPr="00887779">
              <w:rPr>
                <w:rFonts w:ascii="Calibri" w:hAnsi="Calibri" w:cs="Calibri"/>
                <w:lang w:val="en-US"/>
              </w:rPr>
              <w:t>мм</w:t>
            </w:r>
          </w:p>
        </w:tc>
      </w:tr>
      <w:tr w:rsidR="00887779" w:rsidRPr="00887779" w:rsidTr="00887779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Ширина</w:t>
            </w:r>
          </w:p>
        </w:tc>
        <w:tc>
          <w:tcPr>
            <w:tcW w:w="2663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  <w:r w:rsidRPr="00887779">
              <w:rPr>
                <w:rFonts w:ascii="Calibri" w:hAnsi="Calibri" w:cs="Calibri"/>
                <w:lang w:val="en-US"/>
              </w:rPr>
              <w:t>мм</w:t>
            </w:r>
          </w:p>
        </w:tc>
      </w:tr>
      <w:tr w:rsidR="00887779" w:rsidRPr="00887779" w:rsidTr="00887779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Толщина</w:t>
            </w:r>
          </w:p>
        </w:tc>
        <w:tc>
          <w:tcPr>
            <w:tcW w:w="2663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  <w:r w:rsidRPr="00887779">
              <w:rPr>
                <w:rFonts w:ascii="Calibri" w:hAnsi="Calibri" w:cs="Calibri"/>
                <w:lang w:val="en-US"/>
              </w:rPr>
              <w:t>мм</w:t>
            </w:r>
          </w:p>
        </w:tc>
      </w:tr>
      <w:tr w:rsidR="00887779" w:rsidRPr="00887779" w:rsidTr="00887779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auto"/>
          </w:tcPr>
          <w:p w:rsidR="00887779" w:rsidRPr="00887779" w:rsidRDefault="00887779" w:rsidP="00887779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887779">
              <w:rPr>
                <w:rFonts w:ascii="Calibri" w:hAnsi="Calibri" w:cs="Calibri"/>
                <w:b/>
                <w:lang w:val="en-US"/>
              </w:rPr>
              <w:t>Толщина паренхимы</w:t>
            </w:r>
          </w:p>
        </w:tc>
        <w:tc>
          <w:tcPr>
            <w:tcW w:w="2663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4" w:type="dxa"/>
            <w:shd w:val="clear" w:color="auto" w:fill="auto"/>
          </w:tcPr>
          <w:p w:rsidR="00887779" w:rsidRPr="00887779" w:rsidRDefault="00887779" w:rsidP="00347694">
            <w:pPr>
              <w:rPr>
                <w:rFonts w:ascii="Calibri" w:hAnsi="Calibri" w:cs="Calibri"/>
                <w:lang w:val="en-US"/>
              </w:rPr>
            </w:pPr>
            <w:r w:rsidRPr="00887779">
              <w:rPr>
                <w:rFonts w:ascii="Calibri" w:hAnsi="Calibri" w:cs="Calibri"/>
                <w:lang w:val="en-US"/>
              </w:rPr>
              <w:t>мм</w:t>
            </w:r>
          </w:p>
        </w:tc>
      </w:tr>
    </w:tbl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.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 w:rsidRPr="00887779">
        <w:rPr>
          <w:rFonts w:ascii="Calibri" w:hAnsi="Calibri" w:cs="Calibri"/>
          <w:b/>
          <w:lang w:val="en-US"/>
        </w:rPr>
        <w:t xml:space="preserve">Мочевой пузырь: </w:t>
      </w:r>
      <w:r>
        <w:rPr>
          <w:rFonts w:ascii="Calibri" w:hAnsi="Calibri" w:cs="Calibri"/>
          <w:lang w:val="en-US"/>
        </w:rPr>
        <w:t>Наполненный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Поперечный размер, мм: 73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Верхне-нижний размер, мм: 45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Передне-задний размер, мм: 69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Толщина стенки, мм: 7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Объем мочи, мл: 109.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 w:rsidRPr="00887779">
        <w:rPr>
          <w:rFonts w:ascii="Calibri" w:hAnsi="Calibri" w:cs="Calibri"/>
          <w:b/>
          <w:lang w:val="en-US"/>
        </w:rPr>
        <w:t xml:space="preserve">Описание мочевого пузыря: </w:t>
      </w:r>
      <w:r>
        <w:rPr>
          <w:rFonts w:ascii="Calibri" w:hAnsi="Calibri" w:cs="Calibri"/>
          <w:lang w:val="en-US"/>
        </w:rPr>
        <w:t>Малого наполнения. На этом фоне -содержимое однородное, анэхогенное. Патологические образования в структуре стенки,устьев мочеточников,  полости мочевого пузыря -не определяются.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Предстательная железа (трансабдоминально) размерами 44х33х32см. Парауретрально визуализируется зона сниженной эхогенности толщиной+1,5см, в структуре которой определяются кальцинаты, единичные кисты. .</w:t>
      </w:r>
    </w:p>
    <w:p w:rsidR="00887779" w:rsidRDefault="00887779" w:rsidP="005004C7">
      <w:pPr>
        <w:rPr>
          <w:rFonts w:ascii="Calibri" w:hAnsi="Calibri" w:cs="Calibri"/>
          <w:lang w:val="en-US"/>
        </w:rPr>
      </w:pPr>
      <w:r w:rsidRPr="00887779">
        <w:rPr>
          <w:rFonts w:ascii="Calibri" w:hAnsi="Calibri" w:cs="Calibri"/>
          <w:b/>
          <w:lang w:val="en-US"/>
        </w:rPr>
        <w:t xml:space="preserve">Заключение: </w:t>
      </w:r>
      <w:r>
        <w:rPr>
          <w:rFonts w:ascii="Calibri" w:hAnsi="Calibri" w:cs="Calibri"/>
          <w:lang w:val="en-US"/>
        </w:rPr>
        <w:t>Нельзя исключить уретрит. .</w:t>
      </w:r>
    </w:p>
    <w:p w:rsidR="004541CE" w:rsidRDefault="00887779" w:rsidP="005004C7">
      <w:pPr>
        <w:rPr>
          <w:rFonts w:ascii="Calibri" w:hAnsi="Calibri" w:cs="Calibri"/>
          <w:lang w:val="en-US"/>
        </w:rPr>
      </w:pPr>
      <w:r w:rsidRPr="00887779">
        <w:rPr>
          <w:rFonts w:ascii="Calibri" w:hAnsi="Calibri" w:cs="Calibri"/>
          <w:b/>
          <w:lang w:val="en-US"/>
        </w:rPr>
        <w:t xml:space="preserve">Рекомендации: </w:t>
      </w:r>
      <w:r>
        <w:rPr>
          <w:rFonts w:ascii="Calibri" w:hAnsi="Calibri" w:cs="Calibri"/>
          <w:lang w:val="en-US"/>
        </w:rPr>
        <w:t>Дообследование. Консультация уролога.</w:t>
      </w:r>
    </w:p>
    <w:p w:rsidR="008C7B29" w:rsidRPr="00477677" w:rsidRDefault="008C7B29" w:rsidP="005004C7">
      <w:pPr>
        <w:rPr>
          <w:rFonts w:ascii="Calibri" w:hAnsi="Calibri" w:cs="Calibri"/>
          <w:lang w:val="en-US"/>
        </w:rPr>
      </w:pPr>
    </w:p>
    <w:p w:rsidR="00D3527D" w:rsidRDefault="00D3527D" w:rsidP="008C7B29">
      <w:pPr>
        <w:ind w:right="-52"/>
        <w:rPr>
          <w:rFonts w:ascii="Calibri" w:hAnsi="Calibri" w:cs="Calibri"/>
          <w:sz w:val="28"/>
          <w:szCs w:val="28"/>
        </w:rPr>
      </w:pPr>
    </w:p>
    <w:p w:rsidR="00B27FF6" w:rsidRPr="00650735" w:rsidRDefault="00742799" w:rsidP="008C7B29">
      <w:pPr>
        <w:ind w:right="-52"/>
        <w:rPr>
          <w:rFonts w:ascii="Calibri" w:hAnsi="Calibri" w:cs="Calibri"/>
          <w:sz w:val="28"/>
          <w:szCs w:val="28"/>
          <w:lang w:val="en-US"/>
        </w:rPr>
      </w:pPr>
      <w:r w:rsidRPr="00650735">
        <w:rPr>
          <w:rFonts w:ascii="Calibri" w:hAnsi="Calibri" w:cs="Calibri"/>
          <w:sz w:val="28"/>
          <w:szCs w:val="28"/>
        </w:rPr>
        <w:t>Врач</w:t>
      </w:r>
      <w:r w:rsidR="008C7B29" w:rsidRPr="008C7B29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="008C7B29">
        <w:rPr>
          <w:rFonts w:ascii="Calibri" w:hAnsi="Calibri" w:cs="Calibri"/>
          <w:sz w:val="28"/>
          <w:szCs w:val="28"/>
          <w:lang w:val="en-US"/>
        </w:rPr>
        <w:tab/>
      </w:r>
      <w:r w:rsidRPr="0065073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887779">
        <w:rPr>
          <w:rFonts w:ascii="Calibri" w:hAnsi="Calibri" w:cs="Calibri"/>
          <w:b/>
          <w:sz w:val="28"/>
          <w:szCs w:val="28"/>
          <w:lang w:val="en-US"/>
        </w:rPr>
        <w:t>Колпакова М.Н.</w:t>
      </w:r>
      <w:r w:rsidR="00650735" w:rsidRPr="00650735">
        <w:rPr>
          <w:rFonts w:ascii="Calibri" w:hAnsi="Calibri" w:cs="Calibri"/>
          <w:b/>
          <w:sz w:val="28"/>
          <w:szCs w:val="28"/>
          <w:lang w:val="en-US"/>
        </w:rPr>
        <w:t xml:space="preserve"> </w:t>
      </w:r>
    </w:p>
    <w:sectPr w:rsidR="00B27FF6" w:rsidRPr="00650735" w:rsidSect="001D2A35">
      <w:footerReference w:type="default" r:id="rId8"/>
      <w:footnotePr>
        <w:pos w:val="beneathText"/>
      </w:footnotePr>
      <w:pgSz w:w="11907" w:h="16840" w:code="9"/>
      <w:pgMar w:top="539" w:right="567" w:bottom="1134" w:left="902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779" w:rsidRDefault="00887779">
      <w:r>
        <w:separator/>
      </w:r>
    </w:p>
  </w:endnote>
  <w:endnote w:type="continuationSeparator" w:id="0">
    <w:p w:rsidR="00887779" w:rsidRDefault="00887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9A9" w:rsidRDefault="004579A9">
    <w:pPr>
      <w:pStyle w:val="ab"/>
      <w:ind w:right="360"/>
      <w:jc w:val="right"/>
    </w:pPr>
    <w:r>
      <w:rPr>
        <w:sz w:val="20"/>
      </w:rPr>
      <w:t xml:space="preserve"> Без печати и подписи врача заключение недействительно                                        Дата распечатки: </w:t>
    </w:r>
    <w:r>
      <w:rPr>
        <w:sz w:val="20"/>
      </w:rPr>
      <w:fldChar w:fldCharType="begin"/>
    </w:r>
    <w:r>
      <w:rPr>
        <w:sz w:val="20"/>
      </w:rPr>
      <w:instrText xml:space="preserve"> DATE \@"DD/MM/YYYY" </w:instrText>
    </w:r>
    <w:r>
      <w:rPr>
        <w:sz w:val="20"/>
      </w:rPr>
      <w:fldChar w:fldCharType="separate"/>
    </w:r>
    <w:r w:rsidR="00887779">
      <w:rPr>
        <w:noProof/>
        <w:sz w:val="20"/>
      </w:rPr>
      <w:t>01/03/2021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779" w:rsidRDefault="00887779">
      <w:r>
        <w:separator/>
      </w:r>
    </w:p>
  </w:footnote>
  <w:footnote w:type="continuationSeparator" w:id="0">
    <w:p w:rsidR="00887779" w:rsidRDefault="00887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779"/>
    <w:rsid w:val="00003CE9"/>
    <w:rsid w:val="0001116D"/>
    <w:rsid w:val="00033607"/>
    <w:rsid w:val="00037CBF"/>
    <w:rsid w:val="00061FE8"/>
    <w:rsid w:val="0007026D"/>
    <w:rsid w:val="00081899"/>
    <w:rsid w:val="00091D9B"/>
    <w:rsid w:val="000C3592"/>
    <w:rsid w:val="000D7A06"/>
    <w:rsid w:val="000F36F2"/>
    <w:rsid w:val="000F4E6C"/>
    <w:rsid w:val="001012DA"/>
    <w:rsid w:val="0010244B"/>
    <w:rsid w:val="00114AA0"/>
    <w:rsid w:val="00131AE9"/>
    <w:rsid w:val="0014214E"/>
    <w:rsid w:val="00164761"/>
    <w:rsid w:val="001647DC"/>
    <w:rsid w:val="00172FD8"/>
    <w:rsid w:val="00181454"/>
    <w:rsid w:val="001A0930"/>
    <w:rsid w:val="001A3483"/>
    <w:rsid w:val="001A4080"/>
    <w:rsid w:val="001A5D58"/>
    <w:rsid w:val="001B584D"/>
    <w:rsid w:val="001B7371"/>
    <w:rsid w:val="001C1652"/>
    <w:rsid w:val="001C2BB3"/>
    <w:rsid w:val="001D2A35"/>
    <w:rsid w:val="001D31BC"/>
    <w:rsid w:val="00216CF2"/>
    <w:rsid w:val="002238B7"/>
    <w:rsid w:val="0023384A"/>
    <w:rsid w:val="00254D4D"/>
    <w:rsid w:val="002725CB"/>
    <w:rsid w:val="00273492"/>
    <w:rsid w:val="00276C29"/>
    <w:rsid w:val="002960CA"/>
    <w:rsid w:val="002A19A3"/>
    <w:rsid w:val="002E76AB"/>
    <w:rsid w:val="002F2134"/>
    <w:rsid w:val="00300134"/>
    <w:rsid w:val="00306CD2"/>
    <w:rsid w:val="003A6305"/>
    <w:rsid w:val="003B01B5"/>
    <w:rsid w:val="003D50B6"/>
    <w:rsid w:val="003F0581"/>
    <w:rsid w:val="003F2F0F"/>
    <w:rsid w:val="00406F36"/>
    <w:rsid w:val="004133D8"/>
    <w:rsid w:val="0042210F"/>
    <w:rsid w:val="004355C0"/>
    <w:rsid w:val="00436E99"/>
    <w:rsid w:val="004541CE"/>
    <w:rsid w:val="004579A9"/>
    <w:rsid w:val="00477677"/>
    <w:rsid w:val="004857D6"/>
    <w:rsid w:val="004903C7"/>
    <w:rsid w:val="004939D4"/>
    <w:rsid w:val="004A75EC"/>
    <w:rsid w:val="004C6EA1"/>
    <w:rsid w:val="005004C7"/>
    <w:rsid w:val="0053554D"/>
    <w:rsid w:val="0054627C"/>
    <w:rsid w:val="005675BA"/>
    <w:rsid w:val="00570209"/>
    <w:rsid w:val="00571CAA"/>
    <w:rsid w:val="00582F2B"/>
    <w:rsid w:val="005B2A3C"/>
    <w:rsid w:val="005C3AB3"/>
    <w:rsid w:val="005D45D3"/>
    <w:rsid w:val="005D7001"/>
    <w:rsid w:val="005F5E33"/>
    <w:rsid w:val="006130AE"/>
    <w:rsid w:val="00650735"/>
    <w:rsid w:val="00660387"/>
    <w:rsid w:val="006649C4"/>
    <w:rsid w:val="00692294"/>
    <w:rsid w:val="006B356B"/>
    <w:rsid w:val="006C467F"/>
    <w:rsid w:val="006C55D5"/>
    <w:rsid w:val="006C5D01"/>
    <w:rsid w:val="006D427E"/>
    <w:rsid w:val="006E108E"/>
    <w:rsid w:val="006E14C3"/>
    <w:rsid w:val="006E7F62"/>
    <w:rsid w:val="0070040C"/>
    <w:rsid w:val="007056CB"/>
    <w:rsid w:val="00727D20"/>
    <w:rsid w:val="00742799"/>
    <w:rsid w:val="00742BB7"/>
    <w:rsid w:val="00744E4E"/>
    <w:rsid w:val="0074570C"/>
    <w:rsid w:val="00753D5C"/>
    <w:rsid w:val="00764121"/>
    <w:rsid w:val="00777B1C"/>
    <w:rsid w:val="00781659"/>
    <w:rsid w:val="00782E7C"/>
    <w:rsid w:val="007A04BC"/>
    <w:rsid w:val="008439FB"/>
    <w:rsid w:val="00843ADD"/>
    <w:rsid w:val="0086212D"/>
    <w:rsid w:val="00885A76"/>
    <w:rsid w:val="00887567"/>
    <w:rsid w:val="00887779"/>
    <w:rsid w:val="0088788D"/>
    <w:rsid w:val="008A037D"/>
    <w:rsid w:val="008B4D1E"/>
    <w:rsid w:val="008B6424"/>
    <w:rsid w:val="008B6523"/>
    <w:rsid w:val="008C48F6"/>
    <w:rsid w:val="008C4AFE"/>
    <w:rsid w:val="008C7B29"/>
    <w:rsid w:val="008D0940"/>
    <w:rsid w:val="008F0493"/>
    <w:rsid w:val="008F1E76"/>
    <w:rsid w:val="008F29FE"/>
    <w:rsid w:val="009160C6"/>
    <w:rsid w:val="009246CB"/>
    <w:rsid w:val="00931C38"/>
    <w:rsid w:val="009407B4"/>
    <w:rsid w:val="00946810"/>
    <w:rsid w:val="00946A5A"/>
    <w:rsid w:val="0097728A"/>
    <w:rsid w:val="009775DE"/>
    <w:rsid w:val="00985929"/>
    <w:rsid w:val="00995475"/>
    <w:rsid w:val="00996F05"/>
    <w:rsid w:val="00997CED"/>
    <w:rsid w:val="009B0F0D"/>
    <w:rsid w:val="009B4908"/>
    <w:rsid w:val="009E1FBE"/>
    <w:rsid w:val="009F77BE"/>
    <w:rsid w:val="00A04CFF"/>
    <w:rsid w:val="00A05B0B"/>
    <w:rsid w:val="00A12875"/>
    <w:rsid w:val="00A158A7"/>
    <w:rsid w:val="00A40E1E"/>
    <w:rsid w:val="00A428E4"/>
    <w:rsid w:val="00A44575"/>
    <w:rsid w:val="00A4788F"/>
    <w:rsid w:val="00A5094D"/>
    <w:rsid w:val="00A65F62"/>
    <w:rsid w:val="00A75552"/>
    <w:rsid w:val="00A8108B"/>
    <w:rsid w:val="00A81616"/>
    <w:rsid w:val="00A8429D"/>
    <w:rsid w:val="00AB60B3"/>
    <w:rsid w:val="00AC138B"/>
    <w:rsid w:val="00AC3C7D"/>
    <w:rsid w:val="00AD1C95"/>
    <w:rsid w:val="00AE4D58"/>
    <w:rsid w:val="00AE5E6E"/>
    <w:rsid w:val="00B064D1"/>
    <w:rsid w:val="00B06B02"/>
    <w:rsid w:val="00B20E51"/>
    <w:rsid w:val="00B232ED"/>
    <w:rsid w:val="00B26A6F"/>
    <w:rsid w:val="00B27FF6"/>
    <w:rsid w:val="00B3046F"/>
    <w:rsid w:val="00B320C6"/>
    <w:rsid w:val="00B35E1E"/>
    <w:rsid w:val="00B37DAF"/>
    <w:rsid w:val="00B80099"/>
    <w:rsid w:val="00B82B25"/>
    <w:rsid w:val="00B91AA8"/>
    <w:rsid w:val="00BA3811"/>
    <w:rsid w:val="00BD46D4"/>
    <w:rsid w:val="00BF6F8C"/>
    <w:rsid w:val="00C0508A"/>
    <w:rsid w:val="00C3101C"/>
    <w:rsid w:val="00C322C9"/>
    <w:rsid w:val="00C41BF3"/>
    <w:rsid w:val="00C43756"/>
    <w:rsid w:val="00C452C2"/>
    <w:rsid w:val="00C462EF"/>
    <w:rsid w:val="00C518F2"/>
    <w:rsid w:val="00C54566"/>
    <w:rsid w:val="00C8089E"/>
    <w:rsid w:val="00C953A5"/>
    <w:rsid w:val="00C968DA"/>
    <w:rsid w:val="00CA2217"/>
    <w:rsid w:val="00CA4B40"/>
    <w:rsid w:val="00CA6F3C"/>
    <w:rsid w:val="00CA6F4A"/>
    <w:rsid w:val="00CB5174"/>
    <w:rsid w:val="00CB71B9"/>
    <w:rsid w:val="00CD1CE0"/>
    <w:rsid w:val="00CD74D1"/>
    <w:rsid w:val="00CF0FEF"/>
    <w:rsid w:val="00CF75E2"/>
    <w:rsid w:val="00D03FDA"/>
    <w:rsid w:val="00D10DC0"/>
    <w:rsid w:val="00D11B94"/>
    <w:rsid w:val="00D14E58"/>
    <w:rsid w:val="00D2337A"/>
    <w:rsid w:val="00D3527D"/>
    <w:rsid w:val="00D43BC0"/>
    <w:rsid w:val="00D52BCD"/>
    <w:rsid w:val="00D630D5"/>
    <w:rsid w:val="00D752A8"/>
    <w:rsid w:val="00D84CF9"/>
    <w:rsid w:val="00D87E72"/>
    <w:rsid w:val="00D92CAC"/>
    <w:rsid w:val="00D93D66"/>
    <w:rsid w:val="00D95E19"/>
    <w:rsid w:val="00DA1A3C"/>
    <w:rsid w:val="00DE5ACD"/>
    <w:rsid w:val="00E04624"/>
    <w:rsid w:val="00E424E8"/>
    <w:rsid w:val="00E44EE0"/>
    <w:rsid w:val="00E4707E"/>
    <w:rsid w:val="00E53BF7"/>
    <w:rsid w:val="00E63655"/>
    <w:rsid w:val="00E65AEF"/>
    <w:rsid w:val="00E74FAE"/>
    <w:rsid w:val="00E8182F"/>
    <w:rsid w:val="00E90FBC"/>
    <w:rsid w:val="00E91304"/>
    <w:rsid w:val="00E93A32"/>
    <w:rsid w:val="00E96344"/>
    <w:rsid w:val="00EB3468"/>
    <w:rsid w:val="00EB43BB"/>
    <w:rsid w:val="00EB558B"/>
    <w:rsid w:val="00EC1D4B"/>
    <w:rsid w:val="00ED6907"/>
    <w:rsid w:val="00ED7149"/>
    <w:rsid w:val="00EE251A"/>
    <w:rsid w:val="00EE582F"/>
    <w:rsid w:val="00EF4C1D"/>
    <w:rsid w:val="00F03903"/>
    <w:rsid w:val="00F05DBF"/>
    <w:rsid w:val="00F35F72"/>
    <w:rsid w:val="00F43527"/>
    <w:rsid w:val="00F508BB"/>
    <w:rsid w:val="00F54F8C"/>
    <w:rsid w:val="00FA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7497A0-26AD-468A-BD46-BB51DD71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rFonts w:ascii="Courier New" w:hAnsi="Courier New" w:cs="Courier New"/>
      <w:b/>
      <w:bCs/>
      <w:sz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10"/>
  </w:style>
  <w:style w:type="character" w:styleId="a5">
    <w:name w:val="FollowedHyperlink"/>
    <w:rPr>
      <w:color w:val="800080"/>
      <w:u w:val="single"/>
    </w:rPr>
  </w:style>
  <w:style w:type="paragraph" w:styleId="a6">
    <w:name w:val="Заголовок"/>
    <w:basedOn w:val="a"/>
    <w:next w:val="a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  <w:rPr>
      <w:rFonts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Tahoma"/>
    </w:rPr>
  </w:style>
  <w:style w:type="paragraph" w:styleId="a9">
    <w:name w:val="Title"/>
    <w:basedOn w:val="a"/>
    <w:next w:val="aa"/>
    <w:qFormat/>
    <w:pPr>
      <w:jc w:val="center"/>
    </w:pPr>
    <w:rPr>
      <w:rFonts w:ascii="Verdana" w:hAnsi="Verdana"/>
      <w:b/>
      <w:bCs/>
    </w:rPr>
  </w:style>
  <w:style w:type="paragraph" w:styleId="aa">
    <w:name w:val="Subtitle"/>
    <w:basedOn w:val="a6"/>
    <w:next w:val="a7"/>
    <w:qFormat/>
    <w:pPr>
      <w:jc w:val="center"/>
    </w:pPr>
    <w:rPr>
      <w:i/>
      <w:iCs/>
    </w:rPr>
  </w:style>
  <w:style w:type="paragraph" w:customStyle="1" w:styleId="13">
    <w:name w:val="Текст1"/>
    <w:basedOn w:val="a"/>
    <w:rPr>
      <w:rFonts w:ascii="Courier New" w:hAnsi="Courier New" w:cs="Courier New"/>
      <w:sz w:val="20"/>
      <w:szCs w:val="20"/>
      <w:lang w:val="en-US"/>
    </w:r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table" w:styleId="af">
    <w:name w:val="Table Grid"/>
    <w:basedOn w:val="a1"/>
    <w:rsid w:val="00E913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rsid w:val="009407B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9407B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92.168.251.5\_Templates\ArmRegistry\Protocol_Universal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Protocol_Universal2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ДОПОЛНИТЕЛЬНАЯ ВЕДОМОСТЬ</vt:lpstr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ДОПОЛНИТЕЛЬНАЯ ВЕДОМОСТЬ</dc:title>
  <dc:subject/>
  <dc:creator>Мария А. Мухортова</dc:creator>
  <cp:keywords/>
  <cp:lastModifiedBy>Мария А. Мухортова</cp:lastModifiedBy>
  <cp:revision>1</cp:revision>
  <cp:lastPrinted>1601-01-01T00:00:00Z</cp:lastPrinted>
  <dcterms:created xsi:type="dcterms:W3CDTF">2021-03-01T07:56:00Z</dcterms:created>
  <dcterms:modified xsi:type="dcterms:W3CDTF">2021-03-01T07:56:00Z</dcterms:modified>
</cp:coreProperties>
</file>